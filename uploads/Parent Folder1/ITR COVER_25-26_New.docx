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B38FA" w14:textId="2CC968C2" w:rsidR="00F41C8F" w:rsidRDefault="00A143CC" w:rsidP="00AC1624">
      <w:pPr>
        <w:ind w:left="-1440"/>
      </w:pPr>
      <w:r>
        <w:rPr>
          <w:noProof/>
          <w:lang w:val="en-IN" w:eastAsia="en-IN" w:bidi="ar-SA"/>
        </w:rPr>
        <w:drawing>
          <wp:anchor distT="0" distB="0" distL="114300" distR="114300" simplePos="0" relativeHeight="251659264" behindDoc="1" locked="0" layoutInCell="1" allowOverlap="1" wp14:anchorId="52152DA6" wp14:editId="16959DAA">
            <wp:simplePos x="0" y="0"/>
            <wp:positionH relativeFrom="page">
              <wp:posOffset>-135890</wp:posOffset>
            </wp:positionH>
            <wp:positionV relativeFrom="paragraph">
              <wp:posOffset>-76200</wp:posOffset>
            </wp:positionV>
            <wp:extent cx="7833360" cy="10848975"/>
            <wp:effectExtent l="0" t="0" r="0" b="9525"/>
            <wp:wrapNone/>
            <wp:docPr id="19299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7656" name="Picture 19299476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1084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59759" w14:textId="37FB18E6" w:rsidR="00F41C8F" w:rsidRDefault="00F41C8F" w:rsidP="00AC1624">
      <w:pPr>
        <w:ind w:left="-1440"/>
      </w:pPr>
    </w:p>
    <w:p w14:paraId="738C2AF0" w14:textId="77777777" w:rsidR="00F41C8F" w:rsidRDefault="00F41C8F" w:rsidP="00AC1624">
      <w:pPr>
        <w:ind w:left="-1440"/>
      </w:pPr>
    </w:p>
    <w:p w14:paraId="635831D2" w14:textId="77777777" w:rsidR="00F41C8F" w:rsidRDefault="00F41C8F" w:rsidP="00AC1624">
      <w:pPr>
        <w:ind w:left="-1440"/>
      </w:pPr>
    </w:p>
    <w:p w14:paraId="497C3036" w14:textId="77777777" w:rsidR="00F41C8F" w:rsidRDefault="00F41C8F" w:rsidP="00AC1624">
      <w:pPr>
        <w:ind w:left="-1440"/>
      </w:pPr>
    </w:p>
    <w:p w14:paraId="3C52692D" w14:textId="77777777" w:rsidR="00F41C8F" w:rsidRDefault="00F41C8F" w:rsidP="00AC1624">
      <w:pPr>
        <w:ind w:left="-1440"/>
      </w:pPr>
      <w:r>
        <w:t xml:space="preserve">                                           </w:t>
      </w:r>
    </w:p>
    <w:p w14:paraId="4099A9DB" w14:textId="77777777" w:rsidR="00F41C8F" w:rsidRDefault="00F41C8F" w:rsidP="00AC1624">
      <w:pPr>
        <w:ind w:left="-1440"/>
      </w:pPr>
    </w:p>
    <w:p w14:paraId="62160D79" w14:textId="77777777" w:rsidR="00F41C8F" w:rsidRDefault="00F41C8F" w:rsidP="00AC1624">
      <w:pPr>
        <w:ind w:left="-1440"/>
      </w:pPr>
    </w:p>
    <w:p w14:paraId="030FCFC6" w14:textId="77777777" w:rsidR="00F41C8F" w:rsidRDefault="00F41C8F" w:rsidP="00AC1624">
      <w:pPr>
        <w:ind w:left="-1440"/>
      </w:pPr>
    </w:p>
    <w:p w14:paraId="10A2993A" w14:textId="77777777" w:rsidR="00F41C8F" w:rsidRDefault="00F41C8F" w:rsidP="00AC1624">
      <w:pPr>
        <w:ind w:left="-1440"/>
      </w:pPr>
    </w:p>
    <w:p w14:paraId="76CF8449" w14:textId="77777777" w:rsidR="002F15CD" w:rsidRDefault="002F15CD" w:rsidP="002F15CD">
      <w:pPr>
        <w:ind w:left="-720" w:firstLine="720"/>
      </w:pPr>
    </w:p>
    <w:p w14:paraId="7631692A" w14:textId="77777777" w:rsidR="002F15CD" w:rsidRDefault="002F15CD" w:rsidP="002F15CD">
      <w:pPr>
        <w:ind w:left="-720" w:firstLine="720"/>
      </w:pPr>
    </w:p>
    <w:p w14:paraId="6D3CC90E" w14:textId="77777777" w:rsidR="002F15CD" w:rsidRDefault="002F15CD" w:rsidP="002F15CD">
      <w:pPr>
        <w:ind w:left="-720" w:firstLine="720"/>
      </w:pPr>
    </w:p>
    <w:p w14:paraId="497CEDCD" w14:textId="77777777" w:rsidR="002F15CD" w:rsidRDefault="002F15CD" w:rsidP="002F15CD">
      <w:pPr>
        <w:ind w:left="-720" w:firstLine="720"/>
      </w:pPr>
    </w:p>
    <w:p w14:paraId="305AA83F" w14:textId="77777777" w:rsidR="002F15CD" w:rsidRDefault="002F15CD" w:rsidP="002F15CD">
      <w:pPr>
        <w:ind w:left="-720" w:firstLine="720"/>
      </w:pPr>
    </w:p>
    <w:p w14:paraId="7E81DA98" w14:textId="77777777" w:rsidR="002F15CD" w:rsidRDefault="002F15CD" w:rsidP="002F15CD">
      <w:pPr>
        <w:ind w:left="-720" w:firstLine="720"/>
      </w:pPr>
    </w:p>
    <w:p w14:paraId="1B64BA66" w14:textId="77777777" w:rsidR="002F15CD" w:rsidRDefault="002F15CD" w:rsidP="002F15CD">
      <w:pPr>
        <w:ind w:left="-720" w:firstLine="720"/>
      </w:pPr>
    </w:p>
    <w:p w14:paraId="44324583" w14:textId="77777777" w:rsidR="002F15CD" w:rsidRDefault="002F15CD" w:rsidP="002F15CD">
      <w:pPr>
        <w:ind w:left="-720" w:firstLine="720"/>
      </w:pPr>
    </w:p>
    <w:p w14:paraId="6E278305" w14:textId="77777777" w:rsidR="002F15CD" w:rsidRDefault="002F15CD" w:rsidP="002F15CD">
      <w:pPr>
        <w:ind w:left="-720" w:firstLine="720"/>
      </w:pPr>
    </w:p>
    <w:p w14:paraId="5A69A4B0" w14:textId="77777777" w:rsidR="002F15CD" w:rsidRDefault="002F15CD" w:rsidP="002F15CD">
      <w:pPr>
        <w:ind w:left="-720" w:firstLine="720"/>
      </w:pPr>
    </w:p>
    <w:p w14:paraId="48DD05B0" w14:textId="0A603F94" w:rsidR="00F41C8F" w:rsidRPr="002F15CD" w:rsidRDefault="004804FF" w:rsidP="002F15CD">
      <w:pPr>
        <w:spacing w:line="240" w:lineRule="auto"/>
        <w:ind w:left="720"/>
        <w:rPr>
          <w:rFonts w:ascii="Copperplate Gothic Light" w:hAnsi="Copperplate Gothic Light"/>
          <w:b/>
          <w:bCs/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3D1E1" wp14:editId="718EB3E5">
                <wp:simplePos x="0" y="0"/>
                <wp:positionH relativeFrom="margin">
                  <wp:align>left</wp:align>
                </wp:positionH>
                <wp:positionV relativeFrom="paragraph">
                  <wp:posOffset>452120</wp:posOffset>
                </wp:positionV>
                <wp:extent cx="5974080" cy="53340"/>
                <wp:effectExtent l="0" t="0" r="26670" b="22860"/>
                <wp:wrapNone/>
                <wp:docPr id="6026234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A2F64" id="Rectangle 2" o:spid="_x0000_s1026" style="position:absolute;margin-left:0;margin-top:35.6pt;width:470.4pt;height:4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" fillcolor="#4472c4 [3208]" strokecolor="white [3201]" strokeweight="1.5pt">
                <w10:wrap anchorx="margin"/>
              </v:rect>
            </w:pict>
          </mc:Fallback>
        </mc:AlternateContent>
      </w:r>
      <w:r w:rsidR="002F15CD" w:rsidRPr="002F15CD">
        <w:rPr>
          <w:sz w:val="36"/>
          <w:szCs w:val="36"/>
        </w:rPr>
        <w:br/>
      </w:r>
      <w:r w:rsidR="002F15CD" w:rsidRPr="002F15CD">
        <w:rPr>
          <w:sz w:val="36"/>
          <w:szCs w:val="36"/>
        </w:rPr>
        <w:br/>
      </w:r>
      <w:r w:rsidR="002F15CD">
        <w:rPr>
          <w:sz w:val="36"/>
          <w:szCs w:val="36"/>
        </w:rPr>
        <w:t xml:space="preserve">    </w:t>
      </w:r>
      <w:r w:rsidR="002F15CD" w:rsidRPr="002F15CD">
        <w:rPr>
          <w:rFonts w:ascii="Copperplate Gothic Light" w:hAnsi="Copperplate Gothic Light"/>
          <w:b/>
          <w:bCs/>
          <w:sz w:val="36"/>
          <w:szCs w:val="36"/>
        </w:rPr>
        <w:t xml:space="preserve">2024 </w:t>
      </w:r>
      <w:r w:rsidR="002F15CD">
        <w:rPr>
          <w:rFonts w:ascii="Copperplate Gothic Light" w:hAnsi="Copperplate Gothic Light"/>
          <w:b/>
          <w:bCs/>
          <w:sz w:val="36"/>
          <w:szCs w:val="36"/>
        </w:rPr>
        <w:t>–</w:t>
      </w:r>
      <w:r w:rsidR="002F15CD" w:rsidRPr="002F15CD">
        <w:rPr>
          <w:rFonts w:ascii="Copperplate Gothic Light" w:hAnsi="Copperplate Gothic Light"/>
          <w:b/>
          <w:bCs/>
          <w:sz w:val="36"/>
          <w:szCs w:val="36"/>
        </w:rPr>
        <w:t xml:space="preserve"> 2025</w:t>
      </w:r>
      <w:r w:rsidR="002F15CD">
        <w:rPr>
          <w:rFonts w:ascii="Copperplate Gothic Light" w:hAnsi="Copperplate Gothic Light"/>
          <w:b/>
          <w:bCs/>
          <w:sz w:val="36"/>
          <w:szCs w:val="36"/>
        </w:rPr>
        <w:tab/>
      </w:r>
      <w:r w:rsidR="002F15CD">
        <w:rPr>
          <w:rFonts w:ascii="Copperplate Gothic Light" w:hAnsi="Copperplate Gothic Light"/>
          <w:b/>
          <w:bCs/>
          <w:sz w:val="36"/>
          <w:szCs w:val="36"/>
        </w:rPr>
        <w:tab/>
      </w:r>
      <w:r w:rsidR="002F15CD">
        <w:rPr>
          <w:rFonts w:ascii="Copperplate Gothic Light" w:hAnsi="Copperplate Gothic Light"/>
          <w:b/>
          <w:bCs/>
          <w:sz w:val="36"/>
          <w:szCs w:val="36"/>
        </w:rPr>
        <w:tab/>
      </w:r>
      <w:r w:rsidR="002F15CD">
        <w:rPr>
          <w:rFonts w:ascii="Copperplate Gothic Light" w:hAnsi="Copperplate Gothic Light"/>
          <w:b/>
          <w:bCs/>
          <w:sz w:val="36"/>
          <w:szCs w:val="36"/>
        </w:rPr>
        <w:tab/>
      </w:r>
      <w:r w:rsidR="002F15CD">
        <w:rPr>
          <w:rFonts w:ascii="Copperplate Gothic Light" w:hAnsi="Copperplate Gothic Light"/>
          <w:b/>
          <w:bCs/>
          <w:sz w:val="36"/>
          <w:szCs w:val="36"/>
        </w:rPr>
        <w:tab/>
      </w:r>
      <w:proofErr w:type="gramStart"/>
      <w:r w:rsidR="002F15CD">
        <w:rPr>
          <w:rFonts w:ascii="Copperplate Gothic Light" w:hAnsi="Copperplate Gothic Light"/>
          <w:b/>
          <w:bCs/>
          <w:sz w:val="36"/>
          <w:szCs w:val="36"/>
        </w:rPr>
        <w:tab/>
        <w:t xml:space="preserve">  </w:t>
      </w:r>
      <w:r w:rsidR="002F15CD" w:rsidRPr="002F15CD">
        <w:rPr>
          <w:rFonts w:ascii="Copperplate Gothic Light" w:hAnsi="Copperplate Gothic Light"/>
          <w:b/>
          <w:bCs/>
          <w:sz w:val="36"/>
          <w:szCs w:val="36"/>
        </w:rPr>
        <w:t>2025</w:t>
      </w:r>
      <w:proofErr w:type="gramEnd"/>
      <w:r w:rsidR="002F15CD" w:rsidRPr="002F15CD">
        <w:rPr>
          <w:rFonts w:ascii="Copperplate Gothic Light" w:hAnsi="Copperplate Gothic Light"/>
          <w:b/>
          <w:bCs/>
          <w:sz w:val="36"/>
          <w:szCs w:val="36"/>
        </w:rPr>
        <w:t xml:space="preserve"> - 2026</w:t>
      </w:r>
    </w:p>
    <w:p w14:paraId="62300395" w14:textId="77777777" w:rsidR="00F41C8F" w:rsidRDefault="00F41C8F" w:rsidP="002F15CD">
      <w:pPr>
        <w:spacing w:line="240" w:lineRule="auto"/>
        <w:ind w:left="-1440"/>
      </w:pPr>
    </w:p>
    <w:p w14:paraId="62BBDBE9" w14:textId="2BB6C3BD" w:rsidR="002F15CD" w:rsidRPr="002F15CD" w:rsidRDefault="002F15CD" w:rsidP="002F15CD">
      <w:pPr>
        <w:spacing w:afterLines="60" w:after="144" w:line="240" w:lineRule="auto"/>
        <w:ind w:left="1440" w:firstLine="720"/>
        <w:rPr>
          <w:rFonts w:ascii="Copperplate Gothic Light" w:hAnsi="Copperplate Gothic Light"/>
          <w:b/>
          <w:bCs/>
          <w:sz w:val="48"/>
          <w:szCs w:val="52"/>
        </w:rPr>
      </w:pPr>
      <w:r w:rsidRPr="002F15CD">
        <w:rPr>
          <w:rFonts w:ascii="Copperplate Gothic Light" w:hAnsi="Copperplate Gothic Light"/>
          <w:b/>
          <w:bCs/>
          <w:sz w:val="48"/>
          <w:szCs w:val="52"/>
        </w:rPr>
        <w:t xml:space="preserve">    </w:t>
      </w:r>
      <w:r w:rsidRPr="002F15CD">
        <w:rPr>
          <w:rFonts w:ascii="Copperplate Gothic Light" w:hAnsi="Copperplate Gothic Light"/>
          <w:b/>
          <w:bCs/>
          <w:sz w:val="48"/>
          <w:szCs w:val="52"/>
        </w:rPr>
        <w:t>Prasenjit Chakraborty</w:t>
      </w:r>
    </w:p>
    <w:p w14:paraId="49D5A000" w14:textId="19999DC1" w:rsidR="002F15CD" w:rsidRPr="002F15CD" w:rsidRDefault="002F15CD" w:rsidP="002F15CD">
      <w:pPr>
        <w:tabs>
          <w:tab w:val="left" w:pos="4020"/>
        </w:tabs>
        <w:ind w:left="-1440"/>
        <w:rPr>
          <w:sz w:val="30"/>
          <w:szCs w:val="30"/>
          <w:lang w:val="pl-PL"/>
        </w:rPr>
      </w:pPr>
      <w:r>
        <w:tab/>
      </w:r>
      <w:r w:rsidRPr="002F15CD">
        <w:rPr>
          <w:lang w:val="pl-PL"/>
        </w:rPr>
        <w:br/>
        <w:t xml:space="preserve">                                                                                  </w:t>
      </w:r>
      <w:r w:rsidRPr="002F15CD">
        <w:rPr>
          <w:rFonts w:ascii="Copperplate Gothic Light" w:hAnsi="Copperplate Gothic Light"/>
          <w:b/>
          <w:bCs/>
          <w:sz w:val="30"/>
          <w:szCs w:val="30"/>
          <w:lang w:val="pl-PL"/>
        </w:rPr>
        <w:t>B-16, Rajarhat Road, Taltala, Ko</w:t>
      </w:r>
      <w:r>
        <w:rPr>
          <w:rFonts w:ascii="Copperplate Gothic Light" w:hAnsi="Copperplate Gothic Light"/>
          <w:b/>
          <w:bCs/>
          <w:sz w:val="30"/>
          <w:szCs w:val="30"/>
          <w:lang w:val="pl-PL"/>
        </w:rPr>
        <w:t>lkata - 59</w:t>
      </w:r>
    </w:p>
    <w:p w14:paraId="63A54DE6" w14:textId="025C46B1" w:rsidR="002F15CD" w:rsidRPr="00447A50" w:rsidRDefault="002F15CD" w:rsidP="002F15CD">
      <w:pPr>
        <w:spacing w:after="40" w:line="288" w:lineRule="auto"/>
      </w:pPr>
      <w:r>
        <w:rPr>
          <w:lang w:val="pl-PL"/>
        </w:rPr>
        <w:br/>
        <w:t xml:space="preserve"> </w:t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 xml:space="preserve">         </w:t>
      </w:r>
      <w:r w:rsidRPr="00BF3CA5">
        <w:rPr>
          <w:rFonts w:ascii="Copperplate Gothic Light" w:hAnsi="Copperplate Gothic Light"/>
          <w:b/>
          <w:bCs/>
          <w:sz w:val="36"/>
          <w:szCs w:val="36"/>
        </w:rPr>
        <w:t>ANXPC4204G</w:t>
      </w:r>
    </w:p>
    <w:p w14:paraId="3FA8FC38" w14:textId="57AA5D6D" w:rsidR="00F41C8F" w:rsidRPr="002F15CD" w:rsidRDefault="00F41C8F" w:rsidP="002F15CD">
      <w:pPr>
        <w:tabs>
          <w:tab w:val="left" w:pos="1704"/>
        </w:tabs>
        <w:ind w:left="-1440"/>
        <w:rPr>
          <w:lang w:val="pl-PL"/>
        </w:rPr>
      </w:pPr>
    </w:p>
    <w:p w14:paraId="50E0B6DA" w14:textId="77777777" w:rsidR="00F41C8F" w:rsidRPr="002F15CD" w:rsidRDefault="00F41C8F" w:rsidP="00AC1624">
      <w:pPr>
        <w:ind w:left="-1440"/>
        <w:rPr>
          <w:lang w:val="pl-PL"/>
        </w:rPr>
      </w:pPr>
    </w:p>
    <w:p w14:paraId="57D3A01C" w14:textId="77777777" w:rsidR="004A5E3C" w:rsidRPr="002F15CD" w:rsidRDefault="00F41C8F" w:rsidP="00D102A5">
      <w:pPr>
        <w:spacing w:line="276" w:lineRule="auto"/>
        <w:rPr>
          <w:lang w:val="pl-PL"/>
        </w:rPr>
      </w:pPr>
      <w:r w:rsidRPr="002F15CD">
        <w:rPr>
          <w:lang w:val="pl-PL"/>
        </w:rPr>
        <w:br/>
        <w:t xml:space="preserve">                        </w:t>
      </w:r>
    </w:p>
    <w:p w14:paraId="5680C67A" w14:textId="05F2DF6C" w:rsidR="000104D7" w:rsidRPr="002F15CD" w:rsidRDefault="00D102A5" w:rsidP="00A143CC">
      <w:pPr>
        <w:spacing w:after="280" w:line="240" w:lineRule="auto"/>
        <w:rPr>
          <w:lang w:val="pl-PL"/>
        </w:rPr>
      </w:pPr>
      <w:r w:rsidRPr="002F15CD">
        <w:rPr>
          <w:rFonts w:ascii="Copperplate Gothic Light" w:hAnsi="Copperplate Gothic Light"/>
          <w:b/>
          <w:bCs/>
          <w:sz w:val="36"/>
          <w:szCs w:val="36"/>
          <w:lang w:val="pl-PL"/>
        </w:rPr>
        <w:t xml:space="preserve">            </w:t>
      </w:r>
    </w:p>
    <w:sectPr w:rsidR="000104D7" w:rsidRPr="002F15CD" w:rsidSect="0075209C">
      <w:pgSz w:w="11907" w:h="16839" w:code="9"/>
      <w:pgMar w:top="0" w:right="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C8F"/>
    <w:rsid w:val="000104D7"/>
    <w:rsid w:val="00036B12"/>
    <w:rsid w:val="0004134B"/>
    <w:rsid w:val="000513F4"/>
    <w:rsid w:val="00054AA8"/>
    <w:rsid w:val="000B26BA"/>
    <w:rsid w:val="000D5416"/>
    <w:rsid w:val="000D59E4"/>
    <w:rsid w:val="000F3157"/>
    <w:rsid w:val="00106210"/>
    <w:rsid w:val="00116529"/>
    <w:rsid w:val="001601C8"/>
    <w:rsid w:val="00163434"/>
    <w:rsid w:val="00165AF1"/>
    <w:rsid w:val="00184283"/>
    <w:rsid w:val="001946C9"/>
    <w:rsid w:val="001B1BBF"/>
    <w:rsid w:val="001C423C"/>
    <w:rsid w:val="002017B4"/>
    <w:rsid w:val="002056DC"/>
    <w:rsid w:val="00210785"/>
    <w:rsid w:val="00224D9D"/>
    <w:rsid w:val="002465ED"/>
    <w:rsid w:val="00266B3C"/>
    <w:rsid w:val="002747CC"/>
    <w:rsid w:val="00280068"/>
    <w:rsid w:val="00281E89"/>
    <w:rsid w:val="00293B0F"/>
    <w:rsid w:val="002974C7"/>
    <w:rsid w:val="002A62BB"/>
    <w:rsid w:val="002B5F45"/>
    <w:rsid w:val="002C7A25"/>
    <w:rsid w:val="002D7123"/>
    <w:rsid w:val="002E0EBA"/>
    <w:rsid w:val="002E3197"/>
    <w:rsid w:val="002E3451"/>
    <w:rsid w:val="002F15CD"/>
    <w:rsid w:val="002F548B"/>
    <w:rsid w:val="002F7437"/>
    <w:rsid w:val="00310AF2"/>
    <w:rsid w:val="00320508"/>
    <w:rsid w:val="00355EF4"/>
    <w:rsid w:val="0036416F"/>
    <w:rsid w:val="00367CB2"/>
    <w:rsid w:val="0037374D"/>
    <w:rsid w:val="0038793D"/>
    <w:rsid w:val="0039119E"/>
    <w:rsid w:val="00391291"/>
    <w:rsid w:val="00394B51"/>
    <w:rsid w:val="0039543F"/>
    <w:rsid w:val="003A2CD0"/>
    <w:rsid w:val="003B6678"/>
    <w:rsid w:val="003E1722"/>
    <w:rsid w:val="00413A68"/>
    <w:rsid w:val="00414C38"/>
    <w:rsid w:val="00431D37"/>
    <w:rsid w:val="00447A50"/>
    <w:rsid w:val="00472EF9"/>
    <w:rsid w:val="0048042E"/>
    <w:rsid w:val="004804FF"/>
    <w:rsid w:val="00481C29"/>
    <w:rsid w:val="00486995"/>
    <w:rsid w:val="004951EA"/>
    <w:rsid w:val="004A5699"/>
    <w:rsid w:val="004A5E3C"/>
    <w:rsid w:val="004C6BB6"/>
    <w:rsid w:val="004E753B"/>
    <w:rsid w:val="004F1F68"/>
    <w:rsid w:val="004F626F"/>
    <w:rsid w:val="00506E77"/>
    <w:rsid w:val="005318EF"/>
    <w:rsid w:val="005319E6"/>
    <w:rsid w:val="005375B6"/>
    <w:rsid w:val="00550033"/>
    <w:rsid w:val="0056517E"/>
    <w:rsid w:val="00580093"/>
    <w:rsid w:val="005875DB"/>
    <w:rsid w:val="00593D7E"/>
    <w:rsid w:val="005A4493"/>
    <w:rsid w:val="005A52BA"/>
    <w:rsid w:val="005A54DE"/>
    <w:rsid w:val="005B2568"/>
    <w:rsid w:val="005B4A6C"/>
    <w:rsid w:val="005B4C64"/>
    <w:rsid w:val="005E17DD"/>
    <w:rsid w:val="005E68CF"/>
    <w:rsid w:val="005E6CC4"/>
    <w:rsid w:val="005E783C"/>
    <w:rsid w:val="005F19AD"/>
    <w:rsid w:val="00631BC7"/>
    <w:rsid w:val="00642E0D"/>
    <w:rsid w:val="006A230B"/>
    <w:rsid w:val="006F1059"/>
    <w:rsid w:val="00700F66"/>
    <w:rsid w:val="0071328A"/>
    <w:rsid w:val="0071382E"/>
    <w:rsid w:val="00750EC8"/>
    <w:rsid w:val="0075209C"/>
    <w:rsid w:val="007526D8"/>
    <w:rsid w:val="00753A01"/>
    <w:rsid w:val="007618CA"/>
    <w:rsid w:val="007A63BF"/>
    <w:rsid w:val="008042E3"/>
    <w:rsid w:val="00854524"/>
    <w:rsid w:val="00861290"/>
    <w:rsid w:val="008C65FC"/>
    <w:rsid w:val="008E6BDC"/>
    <w:rsid w:val="00913FF7"/>
    <w:rsid w:val="009178B5"/>
    <w:rsid w:val="009200C4"/>
    <w:rsid w:val="00946AC4"/>
    <w:rsid w:val="00955F38"/>
    <w:rsid w:val="00972F44"/>
    <w:rsid w:val="009775F0"/>
    <w:rsid w:val="0098353F"/>
    <w:rsid w:val="00985929"/>
    <w:rsid w:val="009A6825"/>
    <w:rsid w:val="009A7826"/>
    <w:rsid w:val="009B0EBD"/>
    <w:rsid w:val="009C3E8C"/>
    <w:rsid w:val="009C5B08"/>
    <w:rsid w:val="009D7334"/>
    <w:rsid w:val="00A020F2"/>
    <w:rsid w:val="00A143CC"/>
    <w:rsid w:val="00A35DE3"/>
    <w:rsid w:val="00A450CA"/>
    <w:rsid w:val="00A6353D"/>
    <w:rsid w:val="00A7611A"/>
    <w:rsid w:val="00A87693"/>
    <w:rsid w:val="00A91191"/>
    <w:rsid w:val="00AB0D27"/>
    <w:rsid w:val="00AB20E2"/>
    <w:rsid w:val="00AB6FA1"/>
    <w:rsid w:val="00AC03A0"/>
    <w:rsid w:val="00AC1624"/>
    <w:rsid w:val="00AD5D53"/>
    <w:rsid w:val="00AF135E"/>
    <w:rsid w:val="00B02D31"/>
    <w:rsid w:val="00B115E2"/>
    <w:rsid w:val="00B30A66"/>
    <w:rsid w:val="00B42B20"/>
    <w:rsid w:val="00B5361B"/>
    <w:rsid w:val="00B54BDC"/>
    <w:rsid w:val="00B552E1"/>
    <w:rsid w:val="00B6339A"/>
    <w:rsid w:val="00B73207"/>
    <w:rsid w:val="00B74190"/>
    <w:rsid w:val="00B92EB8"/>
    <w:rsid w:val="00BA5DC8"/>
    <w:rsid w:val="00BB01E7"/>
    <w:rsid w:val="00BC023D"/>
    <w:rsid w:val="00BD4AD2"/>
    <w:rsid w:val="00BF3CA5"/>
    <w:rsid w:val="00C04C14"/>
    <w:rsid w:val="00C10677"/>
    <w:rsid w:val="00C229E5"/>
    <w:rsid w:val="00C27986"/>
    <w:rsid w:val="00C46758"/>
    <w:rsid w:val="00C47814"/>
    <w:rsid w:val="00C50280"/>
    <w:rsid w:val="00C64625"/>
    <w:rsid w:val="00C65217"/>
    <w:rsid w:val="00CA410D"/>
    <w:rsid w:val="00CD335C"/>
    <w:rsid w:val="00CE701F"/>
    <w:rsid w:val="00D102A5"/>
    <w:rsid w:val="00D150F7"/>
    <w:rsid w:val="00D159AF"/>
    <w:rsid w:val="00D31CF1"/>
    <w:rsid w:val="00D40D96"/>
    <w:rsid w:val="00D57608"/>
    <w:rsid w:val="00D614EC"/>
    <w:rsid w:val="00DA1A1C"/>
    <w:rsid w:val="00DB1727"/>
    <w:rsid w:val="00DF59F3"/>
    <w:rsid w:val="00E0352E"/>
    <w:rsid w:val="00E04C46"/>
    <w:rsid w:val="00E2089B"/>
    <w:rsid w:val="00E452F7"/>
    <w:rsid w:val="00E53276"/>
    <w:rsid w:val="00E579FD"/>
    <w:rsid w:val="00E667DA"/>
    <w:rsid w:val="00E82B09"/>
    <w:rsid w:val="00E92D2A"/>
    <w:rsid w:val="00E94368"/>
    <w:rsid w:val="00EA4C33"/>
    <w:rsid w:val="00EA4E9C"/>
    <w:rsid w:val="00EA578B"/>
    <w:rsid w:val="00EB0A34"/>
    <w:rsid w:val="00EB578B"/>
    <w:rsid w:val="00EB7982"/>
    <w:rsid w:val="00EC1C13"/>
    <w:rsid w:val="00EC664C"/>
    <w:rsid w:val="00ED4AA1"/>
    <w:rsid w:val="00F326FD"/>
    <w:rsid w:val="00F35B02"/>
    <w:rsid w:val="00F36974"/>
    <w:rsid w:val="00F41893"/>
    <w:rsid w:val="00F41C8F"/>
    <w:rsid w:val="00F547DC"/>
    <w:rsid w:val="00F564CE"/>
    <w:rsid w:val="00F63E6B"/>
    <w:rsid w:val="00F71067"/>
    <w:rsid w:val="00F73DB2"/>
    <w:rsid w:val="00F8122A"/>
    <w:rsid w:val="00F8335F"/>
    <w:rsid w:val="00F84C01"/>
    <w:rsid w:val="00F90A70"/>
    <w:rsid w:val="00FA5D83"/>
    <w:rsid w:val="00FA7ED3"/>
    <w:rsid w:val="00FB2313"/>
    <w:rsid w:val="00FB6371"/>
    <w:rsid w:val="00FC7A79"/>
    <w:rsid w:val="00FD436A"/>
    <w:rsid w:val="00FF0534"/>
    <w:rsid w:val="00FF39A4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1FAA9"/>
  <w15:docId w15:val="{FD0FE76B-F6B6-4829-A390-FCE33578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19E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19E"/>
    <w:rPr>
      <w:rFonts w:ascii="Segoe UI" w:hAnsi="Segoe UI" w:cs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1_Kamal%20Saha\Doc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10</TotalTime>
  <Pages>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Sinjanpc</dc:creator>
  <cp:keywords/>
  <dc:description/>
  <cp:lastModifiedBy>Sinjan Chakraborty</cp:lastModifiedBy>
  <cp:revision>4</cp:revision>
  <cp:lastPrinted>2024-05-03T11:08:00Z</cp:lastPrinted>
  <dcterms:created xsi:type="dcterms:W3CDTF">2025-04-10T13:21:00Z</dcterms:created>
  <dcterms:modified xsi:type="dcterms:W3CDTF">2025-04-10T13:30:00Z</dcterms:modified>
</cp:coreProperties>
</file>